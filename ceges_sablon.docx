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CE33" w14:textId="703754A1" w:rsidR="00A161DA" w:rsidRPr="001B2209" w:rsidRDefault="00A161DA" w:rsidP="001B2209">
      <w:pPr>
        <w:jc w:val="left"/>
        <w:rPr>
          <w:rFonts w:asciiTheme="majorHAnsi" w:hAnsiTheme="majorHAnsi" w:cstheme="majorHAnsi"/>
        </w:rPr>
      </w:pPr>
    </w:p>
    <w:sectPr w:rsidR="00A161DA" w:rsidRPr="001B2209" w:rsidSect="00535C5F"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03DA" w14:textId="77777777" w:rsidR="005E5DF1" w:rsidRDefault="005E5DF1" w:rsidP="00BE62DE">
      <w:pPr>
        <w:spacing w:after="0" w:line="240" w:lineRule="auto"/>
      </w:pPr>
      <w:r>
        <w:separator/>
      </w:r>
    </w:p>
  </w:endnote>
  <w:endnote w:type="continuationSeparator" w:id="0">
    <w:p w14:paraId="78E8567A" w14:textId="77777777" w:rsidR="005E5DF1" w:rsidRDefault="005E5DF1" w:rsidP="00BE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B1EC" w14:textId="77777777" w:rsidR="00BE62DE" w:rsidRPr="00D43918" w:rsidRDefault="00D43918" w:rsidP="00C4202D">
    <w:pPr>
      <w:pStyle w:val="llb"/>
      <w:tabs>
        <w:tab w:val="clear" w:pos="4536"/>
        <w:tab w:val="left" w:pos="8177"/>
      </w:tabs>
      <w:rPr>
        <w:rFonts w:ascii="Arial" w:hAnsi="Arial" w:cs="Arial"/>
        <w:color w:val="404040" w:themeColor="text1" w:themeTint="BF"/>
      </w:rPr>
    </w:pPr>
    <w:r>
      <w:rPr>
        <w:noProof/>
        <w:lang w:val="en-US"/>
      </w:rPr>
      <w:drawing>
        <wp:anchor distT="0" distB="0" distL="114300" distR="114300" simplePos="0" relativeHeight="251671552" behindDoc="1" locked="0" layoutInCell="1" allowOverlap="1" wp14:anchorId="6BAEAEC5" wp14:editId="2773B2E4">
          <wp:simplePos x="0" y="0"/>
          <wp:positionH relativeFrom="column">
            <wp:posOffset>-923925</wp:posOffset>
          </wp:positionH>
          <wp:positionV relativeFrom="paragraph">
            <wp:posOffset>-228600</wp:posOffset>
          </wp:positionV>
          <wp:extent cx="7554595" cy="929005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9_CMBP_levelpapir_A4.w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311"/>
                  <a:stretch/>
                </pic:blipFill>
                <pic:spPr bwMode="auto">
                  <a:xfrm>
                    <a:off x="0" y="0"/>
                    <a:ext cx="7554595" cy="929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24B8">
      <w:tab/>
    </w:r>
    <w:r w:rsidR="00C4202D">
      <w:tab/>
    </w:r>
    <w:r w:rsidR="00C4202D" w:rsidRPr="00D43918">
      <w:rPr>
        <w:rFonts w:ascii="Arial" w:hAnsi="Arial" w:cs="Arial"/>
        <w:color w:val="404040" w:themeColor="text1" w:themeTint="BF"/>
      </w:rPr>
      <w:fldChar w:fldCharType="begin"/>
    </w:r>
    <w:r w:rsidR="00C4202D" w:rsidRPr="00D43918">
      <w:rPr>
        <w:rFonts w:ascii="Arial" w:hAnsi="Arial" w:cs="Arial"/>
        <w:color w:val="404040" w:themeColor="text1" w:themeTint="BF"/>
      </w:rPr>
      <w:instrText xml:space="preserve"> PAGE  \* Arabic  \* MERGEFORMAT </w:instrText>
    </w:r>
    <w:r w:rsidR="00C4202D" w:rsidRPr="00D43918">
      <w:rPr>
        <w:rFonts w:ascii="Arial" w:hAnsi="Arial" w:cs="Arial"/>
        <w:color w:val="404040" w:themeColor="text1" w:themeTint="BF"/>
      </w:rPr>
      <w:fldChar w:fldCharType="separate"/>
    </w:r>
    <w:r w:rsidR="00290051">
      <w:rPr>
        <w:rFonts w:ascii="Arial" w:hAnsi="Arial" w:cs="Arial"/>
        <w:noProof/>
        <w:color w:val="404040" w:themeColor="text1" w:themeTint="BF"/>
      </w:rPr>
      <w:t>2</w:t>
    </w:r>
    <w:r w:rsidR="00C4202D" w:rsidRPr="00D43918">
      <w:rPr>
        <w:rFonts w:ascii="Arial" w:hAnsi="Arial" w:cs="Arial"/>
        <w:color w:val="404040" w:themeColor="text1" w:themeTint="B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1FF3" w14:textId="5A8AE1C9" w:rsidR="00BE62DE" w:rsidRDefault="00E871D2">
    <w:pPr>
      <w:pStyle w:val="llb"/>
    </w:pPr>
    <w:r>
      <w:rPr>
        <w:noProof/>
        <w:lang w:eastAsia="hu-HU"/>
      </w:rPr>
      <w:drawing>
        <wp:anchor distT="0" distB="0" distL="114300" distR="114300" simplePos="0" relativeHeight="251673600" behindDoc="1" locked="0" layoutInCell="1" allowOverlap="1" wp14:anchorId="1D04B5C9" wp14:editId="32A0A3E1">
          <wp:simplePos x="0" y="0"/>
          <wp:positionH relativeFrom="column">
            <wp:posOffset>-913765</wp:posOffset>
          </wp:positionH>
          <wp:positionV relativeFrom="paragraph">
            <wp:posOffset>-608965</wp:posOffset>
          </wp:positionV>
          <wp:extent cx="7558052" cy="1292224"/>
          <wp:effectExtent l="0" t="0" r="0" b="0"/>
          <wp:wrapNone/>
          <wp:docPr id="1511248540" name="Kép 15112485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9_CMBP_levelpapir_A4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8052" cy="1292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D69B" w14:textId="77777777" w:rsidR="005E5DF1" w:rsidRDefault="005E5DF1" w:rsidP="00BE62DE">
      <w:pPr>
        <w:spacing w:after="0" w:line="240" w:lineRule="auto"/>
      </w:pPr>
      <w:r>
        <w:separator/>
      </w:r>
    </w:p>
  </w:footnote>
  <w:footnote w:type="continuationSeparator" w:id="0">
    <w:p w14:paraId="15880DAE" w14:textId="77777777" w:rsidR="005E5DF1" w:rsidRDefault="005E5DF1" w:rsidP="00BE6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6995" w14:textId="77777777" w:rsidR="00BE62DE" w:rsidRDefault="00BE62DE">
    <w:pPr>
      <w:pStyle w:val="lfej"/>
    </w:pPr>
    <w:r>
      <w:rPr>
        <w:noProof/>
        <w:lang w:val="en-US"/>
      </w:rPr>
      <w:drawing>
        <wp:anchor distT="0" distB="0" distL="114300" distR="114300" simplePos="0" relativeHeight="251663360" behindDoc="1" locked="1" layoutInCell="1" allowOverlap="1" wp14:anchorId="1CA2A5AE" wp14:editId="26BAB750">
          <wp:simplePos x="0" y="0"/>
          <wp:positionH relativeFrom="page">
            <wp:posOffset>795020</wp:posOffset>
          </wp:positionH>
          <wp:positionV relativeFrom="paragraph">
            <wp:posOffset>-229235</wp:posOffset>
          </wp:positionV>
          <wp:extent cx="3257550" cy="666750"/>
          <wp:effectExtent l="0" t="0" r="0" b="0"/>
          <wp:wrapNone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7_CMBP_levelpapir_A4.w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74" t="2756" r="48819" b="91021"/>
                  <a:stretch/>
                </pic:blipFill>
                <pic:spPr bwMode="auto">
                  <a:xfrm>
                    <a:off x="0" y="0"/>
                    <a:ext cx="3257550" cy="666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5F"/>
    <w:multiLevelType w:val="hybridMultilevel"/>
    <w:tmpl w:val="3F2CCC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7185D"/>
    <w:multiLevelType w:val="hybridMultilevel"/>
    <w:tmpl w:val="B5366FD4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24C45"/>
    <w:multiLevelType w:val="hybridMultilevel"/>
    <w:tmpl w:val="7DD26B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D5EE3"/>
    <w:multiLevelType w:val="hybridMultilevel"/>
    <w:tmpl w:val="E808FD8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234A5"/>
    <w:multiLevelType w:val="hybridMultilevel"/>
    <w:tmpl w:val="9A74DD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760F2"/>
    <w:multiLevelType w:val="multilevel"/>
    <w:tmpl w:val="E808FD82"/>
    <w:numStyleLink w:val="Stlus1"/>
  </w:abstractNum>
  <w:abstractNum w:abstractNumId="6" w15:restartNumberingAfterBreak="0">
    <w:nsid w:val="096E7CA8"/>
    <w:multiLevelType w:val="multilevel"/>
    <w:tmpl w:val="E95C14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81DBD"/>
    <w:multiLevelType w:val="hybridMultilevel"/>
    <w:tmpl w:val="019AC5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87683"/>
    <w:multiLevelType w:val="hybridMultilevel"/>
    <w:tmpl w:val="BEAED32E"/>
    <w:lvl w:ilvl="0" w:tplc="60FE86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18E00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7B33A6"/>
    <w:multiLevelType w:val="hybridMultilevel"/>
    <w:tmpl w:val="35C6366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A09BF"/>
    <w:multiLevelType w:val="hybridMultilevel"/>
    <w:tmpl w:val="078E20F4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4C85E1E"/>
    <w:multiLevelType w:val="multilevel"/>
    <w:tmpl w:val="E30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853AB"/>
    <w:multiLevelType w:val="hybridMultilevel"/>
    <w:tmpl w:val="32069D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CF42C7"/>
    <w:multiLevelType w:val="multilevel"/>
    <w:tmpl w:val="AC4C9122"/>
    <w:lvl w:ilvl="0">
      <w:start w:val="1"/>
      <w:numFmt w:val="bullet"/>
      <w:pStyle w:val="CMBPbulle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BA37C0"/>
    <w:multiLevelType w:val="hybridMultilevel"/>
    <w:tmpl w:val="04163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E0F46"/>
    <w:multiLevelType w:val="hybridMultilevel"/>
    <w:tmpl w:val="5B5C42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07175"/>
    <w:multiLevelType w:val="hybridMultilevel"/>
    <w:tmpl w:val="A8E264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7099B"/>
    <w:multiLevelType w:val="hybridMultilevel"/>
    <w:tmpl w:val="3AE017B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A1394"/>
    <w:multiLevelType w:val="multilevel"/>
    <w:tmpl w:val="E808FD82"/>
    <w:numStyleLink w:val="Stlus1"/>
  </w:abstractNum>
  <w:abstractNum w:abstractNumId="19" w15:restartNumberingAfterBreak="0">
    <w:nsid w:val="2CCE1040"/>
    <w:multiLevelType w:val="hybridMultilevel"/>
    <w:tmpl w:val="FDA68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83291"/>
    <w:multiLevelType w:val="multilevel"/>
    <w:tmpl w:val="E808FD82"/>
    <w:numStyleLink w:val="Stlus1"/>
  </w:abstractNum>
  <w:abstractNum w:abstractNumId="21" w15:restartNumberingAfterBreak="0">
    <w:nsid w:val="36EA5C91"/>
    <w:multiLevelType w:val="hybridMultilevel"/>
    <w:tmpl w:val="BB6A47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375FB"/>
    <w:multiLevelType w:val="hybridMultilevel"/>
    <w:tmpl w:val="C4E05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76DF8"/>
    <w:multiLevelType w:val="multilevel"/>
    <w:tmpl w:val="E808FD82"/>
    <w:numStyleLink w:val="Stlus1"/>
  </w:abstractNum>
  <w:abstractNum w:abstractNumId="24" w15:restartNumberingAfterBreak="0">
    <w:nsid w:val="3A25653F"/>
    <w:multiLevelType w:val="hybridMultilevel"/>
    <w:tmpl w:val="E9424F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146C4"/>
    <w:multiLevelType w:val="hybridMultilevel"/>
    <w:tmpl w:val="05EEDB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6C6D50"/>
    <w:multiLevelType w:val="hybridMultilevel"/>
    <w:tmpl w:val="A88A5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82349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2016E26"/>
    <w:multiLevelType w:val="multilevel"/>
    <w:tmpl w:val="112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4221A"/>
    <w:multiLevelType w:val="hybridMultilevel"/>
    <w:tmpl w:val="12BCF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06570F"/>
    <w:multiLevelType w:val="multilevel"/>
    <w:tmpl w:val="E808FD82"/>
    <w:numStyleLink w:val="Stlus1"/>
  </w:abstractNum>
  <w:abstractNum w:abstractNumId="31" w15:restartNumberingAfterBreak="0">
    <w:nsid w:val="524C6394"/>
    <w:multiLevelType w:val="hybridMultilevel"/>
    <w:tmpl w:val="FC68D2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5425BB"/>
    <w:multiLevelType w:val="multilevel"/>
    <w:tmpl w:val="E808FD82"/>
    <w:styleLink w:val="Stlus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18E00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E51D0"/>
    <w:multiLevelType w:val="hybridMultilevel"/>
    <w:tmpl w:val="9926E3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62C71"/>
    <w:multiLevelType w:val="hybridMultilevel"/>
    <w:tmpl w:val="364A2686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5" w15:restartNumberingAfterBreak="0">
    <w:nsid w:val="6F9C1315"/>
    <w:multiLevelType w:val="hybridMultilevel"/>
    <w:tmpl w:val="9DF09FE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C2092"/>
    <w:multiLevelType w:val="multilevel"/>
    <w:tmpl w:val="E808FD82"/>
    <w:numStyleLink w:val="Stlus1"/>
  </w:abstractNum>
  <w:abstractNum w:abstractNumId="37" w15:restartNumberingAfterBreak="0">
    <w:nsid w:val="71D660E1"/>
    <w:multiLevelType w:val="hybridMultilevel"/>
    <w:tmpl w:val="B40CBF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34EC5"/>
    <w:multiLevelType w:val="hybridMultilevel"/>
    <w:tmpl w:val="31EA54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E3099"/>
    <w:multiLevelType w:val="multilevel"/>
    <w:tmpl w:val="30A49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A674DC"/>
    <w:multiLevelType w:val="hybridMultilevel"/>
    <w:tmpl w:val="E95C14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475982">
    <w:abstractNumId w:val="1"/>
  </w:num>
  <w:num w:numId="2" w16cid:durableId="2052336458">
    <w:abstractNumId w:val="40"/>
  </w:num>
  <w:num w:numId="3" w16cid:durableId="1311985738">
    <w:abstractNumId w:val="6"/>
  </w:num>
  <w:num w:numId="4" w16cid:durableId="733889950">
    <w:abstractNumId w:val="27"/>
  </w:num>
  <w:num w:numId="5" w16cid:durableId="1051804283">
    <w:abstractNumId w:val="13"/>
  </w:num>
  <w:num w:numId="6" w16cid:durableId="402221649">
    <w:abstractNumId w:val="39"/>
  </w:num>
  <w:num w:numId="7" w16cid:durableId="227231344">
    <w:abstractNumId w:val="3"/>
  </w:num>
  <w:num w:numId="8" w16cid:durableId="1769277504">
    <w:abstractNumId w:val="32"/>
  </w:num>
  <w:num w:numId="9" w16cid:durableId="707026360">
    <w:abstractNumId w:val="36"/>
  </w:num>
  <w:num w:numId="10" w16cid:durableId="397674305">
    <w:abstractNumId w:val="23"/>
  </w:num>
  <w:num w:numId="11" w16cid:durableId="1587496203">
    <w:abstractNumId w:val="30"/>
  </w:num>
  <w:num w:numId="12" w16cid:durableId="530458516">
    <w:abstractNumId w:val="9"/>
  </w:num>
  <w:num w:numId="13" w16cid:durableId="1969124288">
    <w:abstractNumId w:val="17"/>
  </w:num>
  <w:num w:numId="14" w16cid:durableId="1930501292">
    <w:abstractNumId w:val="35"/>
  </w:num>
  <w:num w:numId="15" w16cid:durableId="1556548823">
    <w:abstractNumId w:val="19"/>
  </w:num>
  <w:num w:numId="16" w16cid:durableId="856888027">
    <w:abstractNumId w:val="26"/>
  </w:num>
  <w:num w:numId="17" w16cid:durableId="1118600904">
    <w:abstractNumId w:val="20"/>
  </w:num>
  <w:num w:numId="18" w16cid:durableId="1033657221">
    <w:abstractNumId w:val="5"/>
  </w:num>
  <w:num w:numId="19" w16cid:durableId="453914121">
    <w:abstractNumId w:val="18"/>
  </w:num>
  <w:num w:numId="20" w16cid:durableId="1733384424">
    <w:abstractNumId w:val="10"/>
  </w:num>
  <w:num w:numId="21" w16cid:durableId="1781559302">
    <w:abstractNumId w:val="34"/>
  </w:num>
  <w:num w:numId="22" w16cid:durableId="1301958684">
    <w:abstractNumId w:val="2"/>
  </w:num>
  <w:num w:numId="23" w16cid:durableId="96603196">
    <w:abstractNumId w:val="12"/>
  </w:num>
  <w:num w:numId="24" w16cid:durableId="1536457118">
    <w:abstractNumId w:val="11"/>
  </w:num>
  <w:num w:numId="25" w16cid:durableId="1999531759">
    <w:abstractNumId w:val="14"/>
  </w:num>
  <w:num w:numId="26" w16cid:durableId="1993752401">
    <w:abstractNumId w:val="22"/>
  </w:num>
  <w:num w:numId="27" w16cid:durableId="246496518">
    <w:abstractNumId w:val="25"/>
  </w:num>
  <w:num w:numId="28" w16cid:durableId="566571524">
    <w:abstractNumId w:val="4"/>
  </w:num>
  <w:num w:numId="29" w16cid:durableId="1163279487">
    <w:abstractNumId w:val="0"/>
  </w:num>
  <w:num w:numId="30" w16cid:durableId="1763791419">
    <w:abstractNumId w:val="38"/>
  </w:num>
  <w:num w:numId="31" w16cid:durableId="1935504832">
    <w:abstractNumId w:val="15"/>
  </w:num>
  <w:num w:numId="32" w16cid:durableId="1725909782">
    <w:abstractNumId w:val="33"/>
  </w:num>
  <w:num w:numId="33" w16cid:durableId="1500850920">
    <w:abstractNumId w:val="24"/>
  </w:num>
  <w:num w:numId="34" w16cid:durableId="1959414285">
    <w:abstractNumId w:val="16"/>
  </w:num>
  <w:num w:numId="35" w16cid:durableId="1833137920">
    <w:abstractNumId w:val="7"/>
  </w:num>
  <w:num w:numId="36" w16cid:durableId="1857186060">
    <w:abstractNumId w:val="29"/>
  </w:num>
  <w:num w:numId="37" w16cid:durableId="401560350">
    <w:abstractNumId w:val="37"/>
  </w:num>
  <w:num w:numId="38" w16cid:durableId="90322171">
    <w:abstractNumId w:val="31"/>
  </w:num>
  <w:num w:numId="39" w16cid:durableId="1311400510">
    <w:abstractNumId w:val="21"/>
  </w:num>
  <w:num w:numId="40" w16cid:durableId="587730978">
    <w:abstractNumId w:val="8"/>
  </w:num>
  <w:num w:numId="41" w16cid:durableId="12847292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5F"/>
    <w:rsid w:val="00005E0B"/>
    <w:rsid w:val="000064DE"/>
    <w:rsid w:val="00006FE1"/>
    <w:rsid w:val="0000704E"/>
    <w:rsid w:val="000079A9"/>
    <w:rsid w:val="00007B67"/>
    <w:rsid w:val="000141A3"/>
    <w:rsid w:val="00014FEF"/>
    <w:rsid w:val="000165E8"/>
    <w:rsid w:val="0002160D"/>
    <w:rsid w:val="00021B25"/>
    <w:rsid w:val="000221F2"/>
    <w:rsid w:val="00031DD4"/>
    <w:rsid w:val="00034BAD"/>
    <w:rsid w:val="00034BDD"/>
    <w:rsid w:val="000405F7"/>
    <w:rsid w:val="000426B9"/>
    <w:rsid w:val="0004282A"/>
    <w:rsid w:val="00050098"/>
    <w:rsid w:val="00052769"/>
    <w:rsid w:val="00053554"/>
    <w:rsid w:val="00053B79"/>
    <w:rsid w:val="0006107D"/>
    <w:rsid w:val="00061E4C"/>
    <w:rsid w:val="000629C4"/>
    <w:rsid w:val="0006379F"/>
    <w:rsid w:val="000715B4"/>
    <w:rsid w:val="000754ED"/>
    <w:rsid w:val="0007650E"/>
    <w:rsid w:val="000832BB"/>
    <w:rsid w:val="000862F5"/>
    <w:rsid w:val="00091D93"/>
    <w:rsid w:val="00096B2F"/>
    <w:rsid w:val="000A3A28"/>
    <w:rsid w:val="000A3B6B"/>
    <w:rsid w:val="000A3CA4"/>
    <w:rsid w:val="000A6F43"/>
    <w:rsid w:val="000B0D7F"/>
    <w:rsid w:val="000B7A80"/>
    <w:rsid w:val="000C269D"/>
    <w:rsid w:val="000C4C40"/>
    <w:rsid w:val="000D5D8C"/>
    <w:rsid w:val="000D6FC9"/>
    <w:rsid w:val="000E173C"/>
    <w:rsid w:val="000F3C22"/>
    <w:rsid w:val="000F4688"/>
    <w:rsid w:val="000F6301"/>
    <w:rsid w:val="001006C5"/>
    <w:rsid w:val="00101652"/>
    <w:rsid w:val="0010165C"/>
    <w:rsid w:val="001035E5"/>
    <w:rsid w:val="00104FB1"/>
    <w:rsid w:val="00105206"/>
    <w:rsid w:val="00105F07"/>
    <w:rsid w:val="00106861"/>
    <w:rsid w:val="0010770C"/>
    <w:rsid w:val="00111E28"/>
    <w:rsid w:val="001177E3"/>
    <w:rsid w:val="0012670E"/>
    <w:rsid w:val="00126943"/>
    <w:rsid w:val="001316C6"/>
    <w:rsid w:val="001364A5"/>
    <w:rsid w:val="001364AC"/>
    <w:rsid w:val="001402E7"/>
    <w:rsid w:val="001418A8"/>
    <w:rsid w:val="00143728"/>
    <w:rsid w:val="00156697"/>
    <w:rsid w:val="00161010"/>
    <w:rsid w:val="00163033"/>
    <w:rsid w:val="0016465D"/>
    <w:rsid w:val="00165BB7"/>
    <w:rsid w:val="001722FF"/>
    <w:rsid w:val="00173EA8"/>
    <w:rsid w:val="001831B6"/>
    <w:rsid w:val="001878C9"/>
    <w:rsid w:val="00191A54"/>
    <w:rsid w:val="00192311"/>
    <w:rsid w:val="00194D1C"/>
    <w:rsid w:val="001A2AD6"/>
    <w:rsid w:val="001A5704"/>
    <w:rsid w:val="001A60A2"/>
    <w:rsid w:val="001B01C6"/>
    <w:rsid w:val="001B2209"/>
    <w:rsid w:val="001B22A1"/>
    <w:rsid w:val="001B3CB7"/>
    <w:rsid w:val="001B4B6F"/>
    <w:rsid w:val="001B589E"/>
    <w:rsid w:val="001B5E56"/>
    <w:rsid w:val="001B6632"/>
    <w:rsid w:val="001C2B33"/>
    <w:rsid w:val="001C3A53"/>
    <w:rsid w:val="001C6082"/>
    <w:rsid w:val="001C63B1"/>
    <w:rsid w:val="001D1D6B"/>
    <w:rsid w:val="001D5336"/>
    <w:rsid w:val="001E1E83"/>
    <w:rsid w:val="001F0F4D"/>
    <w:rsid w:val="001F192E"/>
    <w:rsid w:val="001F3317"/>
    <w:rsid w:val="001F6447"/>
    <w:rsid w:val="00201369"/>
    <w:rsid w:val="00201625"/>
    <w:rsid w:val="00201CFD"/>
    <w:rsid w:val="00204DD7"/>
    <w:rsid w:val="00207B28"/>
    <w:rsid w:val="00207EFA"/>
    <w:rsid w:val="00211DE1"/>
    <w:rsid w:val="00213FC0"/>
    <w:rsid w:val="00214681"/>
    <w:rsid w:val="002159E9"/>
    <w:rsid w:val="00221540"/>
    <w:rsid w:val="00221943"/>
    <w:rsid w:val="00225596"/>
    <w:rsid w:val="00226E6F"/>
    <w:rsid w:val="00232244"/>
    <w:rsid w:val="00235255"/>
    <w:rsid w:val="0023716E"/>
    <w:rsid w:val="002432C0"/>
    <w:rsid w:val="00245BF7"/>
    <w:rsid w:val="00250653"/>
    <w:rsid w:val="00251643"/>
    <w:rsid w:val="00251D49"/>
    <w:rsid w:val="00251EAB"/>
    <w:rsid w:val="00255FC9"/>
    <w:rsid w:val="002609FD"/>
    <w:rsid w:val="00260B3C"/>
    <w:rsid w:val="002655E4"/>
    <w:rsid w:val="00267285"/>
    <w:rsid w:val="0027283D"/>
    <w:rsid w:val="00272C4F"/>
    <w:rsid w:val="002750D9"/>
    <w:rsid w:val="00277A6F"/>
    <w:rsid w:val="0028420A"/>
    <w:rsid w:val="00285202"/>
    <w:rsid w:val="00287A7C"/>
    <w:rsid w:val="00290051"/>
    <w:rsid w:val="00292D4A"/>
    <w:rsid w:val="0029549C"/>
    <w:rsid w:val="002A5261"/>
    <w:rsid w:val="002A67FA"/>
    <w:rsid w:val="002A7ACC"/>
    <w:rsid w:val="002B1750"/>
    <w:rsid w:val="002B176F"/>
    <w:rsid w:val="002B3726"/>
    <w:rsid w:val="002B4B85"/>
    <w:rsid w:val="002C012B"/>
    <w:rsid w:val="002C316A"/>
    <w:rsid w:val="002C41F0"/>
    <w:rsid w:val="002C5DB4"/>
    <w:rsid w:val="002D4A84"/>
    <w:rsid w:val="002D6380"/>
    <w:rsid w:val="002E0EDD"/>
    <w:rsid w:val="002E1524"/>
    <w:rsid w:val="002E1888"/>
    <w:rsid w:val="002E2B85"/>
    <w:rsid w:val="002E4197"/>
    <w:rsid w:val="002E5B15"/>
    <w:rsid w:val="002E6A45"/>
    <w:rsid w:val="002E780B"/>
    <w:rsid w:val="002F2B8A"/>
    <w:rsid w:val="002F6C10"/>
    <w:rsid w:val="002F7B27"/>
    <w:rsid w:val="003026EE"/>
    <w:rsid w:val="00302DB8"/>
    <w:rsid w:val="00304AD0"/>
    <w:rsid w:val="00306EBA"/>
    <w:rsid w:val="003120DF"/>
    <w:rsid w:val="003209C8"/>
    <w:rsid w:val="00323495"/>
    <w:rsid w:val="003275E2"/>
    <w:rsid w:val="00333826"/>
    <w:rsid w:val="00334CE7"/>
    <w:rsid w:val="003367AB"/>
    <w:rsid w:val="00336E12"/>
    <w:rsid w:val="003430BE"/>
    <w:rsid w:val="0034515F"/>
    <w:rsid w:val="0034604C"/>
    <w:rsid w:val="003522BE"/>
    <w:rsid w:val="00356F51"/>
    <w:rsid w:val="00362E8F"/>
    <w:rsid w:val="00371F7C"/>
    <w:rsid w:val="00372A02"/>
    <w:rsid w:val="003740F1"/>
    <w:rsid w:val="00382A59"/>
    <w:rsid w:val="0038517F"/>
    <w:rsid w:val="003855C7"/>
    <w:rsid w:val="00385F80"/>
    <w:rsid w:val="00397845"/>
    <w:rsid w:val="003A14D3"/>
    <w:rsid w:val="003B192C"/>
    <w:rsid w:val="003B292D"/>
    <w:rsid w:val="003B4677"/>
    <w:rsid w:val="003B7291"/>
    <w:rsid w:val="003C22F4"/>
    <w:rsid w:val="003C30A3"/>
    <w:rsid w:val="003C632B"/>
    <w:rsid w:val="003C7CA7"/>
    <w:rsid w:val="003D48D9"/>
    <w:rsid w:val="003D4B75"/>
    <w:rsid w:val="003D51A7"/>
    <w:rsid w:val="003D66E9"/>
    <w:rsid w:val="003E091C"/>
    <w:rsid w:val="003E0A2F"/>
    <w:rsid w:val="003E132A"/>
    <w:rsid w:val="003E16C2"/>
    <w:rsid w:val="003E7DE1"/>
    <w:rsid w:val="003F0280"/>
    <w:rsid w:val="003F46F7"/>
    <w:rsid w:val="003F50D3"/>
    <w:rsid w:val="004035EC"/>
    <w:rsid w:val="00405EFC"/>
    <w:rsid w:val="0041186D"/>
    <w:rsid w:val="0041371D"/>
    <w:rsid w:val="00420566"/>
    <w:rsid w:val="00421293"/>
    <w:rsid w:val="00422196"/>
    <w:rsid w:val="00425962"/>
    <w:rsid w:val="00426B57"/>
    <w:rsid w:val="004274F0"/>
    <w:rsid w:val="00431D15"/>
    <w:rsid w:val="004323D9"/>
    <w:rsid w:val="00434442"/>
    <w:rsid w:val="00441D36"/>
    <w:rsid w:val="00441F2D"/>
    <w:rsid w:val="00450064"/>
    <w:rsid w:val="00452058"/>
    <w:rsid w:val="0045664B"/>
    <w:rsid w:val="0045792A"/>
    <w:rsid w:val="00461BB9"/>
    <w:rsid w:val="00463700"/>
    <w:rsid w:val="00464EE8"/>
    <w:rsid w:val="00470842"/>
    <w:rsid w:val="00472617"/>
    <w:rsid w:val="00472A5C"/>
    <w:rsid w:val="0047476F"/>
    <w:rsid w:val="00476F5B"/>
    <w:rsid w:val="00483188"/>
    <w:rsid w:val="00484335"/>
    <w:rsid w:val="00486CA9"/>
    <w:rsid w:val="00487207"/>
    <w:rsid w:val="004A2B81"/>
    <w:rsid w:val="004A431E"/>
    <w:rsid w:val="004A4794"/>
    <w:rsid w:val="004B034F"/>
    <w:rsid w:val="004B06A8"/>
    <w:rsid w:val="004B6C95"/>
    <w:rsid w:val="004C214B"/>
    <w:rsid w:val="004C4F72"/>
    <w:rsid w:val="004C6A37"/>
    <w:rsid w:val="004D04FF"/>
    <w:rsid w:val="004D1267"/>
    <w:rsid w:val="004D187F"/>
    <w:rsid w:val="004D4B86"/>
    <w:rsid w:val="004D51D6"/>
    <w:rsid w:val="004D622E"/>
    <w:rsid w:val="004D6B6C"/>
    <w:rsid w:val="004E0C7A"/>
    <w:rsid w:val="004E1DAF"/>
    <w:rsid w:val="004E3D27"/>
    <w:rsid w:val="004E4903"/>
    <w:rsid w:val="004E4C41"/>
    <w:rsid w:val="004F055B"/>
    <w:rsid w:val="004F30AD"/>
    <w:rsid w:val="004F4A5F"/>
    <w:rsid w:val="005011C8"/>
    <w:rsid w:val="0050602B"/>
    <w:rsid w:val="0050646A"/>
    <w:rsid w:val="00516135"/>
    <w:rsid w:val="00525216"/>
    <w:rsid w:val="005334E3"/>
    <w:rsid w:val="0053351B"/>
    <w:rsid w:val="005342E9"/>
    <w:rsid w:val="00535C5F"/>
    <w:rsid w:val="00541CA6"/>
    <w:rsid w:val="00543EE9"/>
    <w:rsid w:val="005449E2"/>
    <w:rsid w:val="00544E74"/>
    <w:rsid w:val="00554CA0"/>
    <w:rsid w:val="00555AB9"/>
    <w:rsid w:val="00562104"/>
    <w:rsid w:val="00564447"/>
    <w:rsid w:val="0056595F"/>
    <w:rsid w:val="005670A9"/>
    <w:rsid w:val="00567D0E"/>
    <w:rsid w:val="00567E66"/>
    <w:rsid w:val="00570658"/>
    <w:rsid w:val="00571D59"/>
    <w:rsid w:val="0057651E"/>
    <w:rsid w:val="00577B20"/>
    <w:rsid w:val="00577E4C"/>
    <w:rsid w:val="00580F7E"/>
    <w:rsid w:val="00582BD8"/>
    <w:rsid w:val="005837D7"/>
    <w:rsid w:val="00587E0D"/>
    <w:rsid w:val="00590AD7"/>
    <w:rsid w:val="00590C80"/>
    <w:rsid w:val="0059238E"/>
    <w:rsid w:val="00595084"/>
    <w:rsid w:val="005962DA"/>
    <w:rsid w:val="005A0333"/>
    <w:rsid w:val="005A2A1A"/>
    <w:rsid w:val="005A3E06"/>
    <w:rsid w:val="005A4F26"/>
    <w:rsid w:val="005A5146"/>
    <w:rsid w:val="005A6149"/>
    <w:rsid w:val="005A6B58"/>
    <w:rsid w:val="005A7D4C"/>
    <w:rsid w:val="005B3152"/>
    <w:rsid w:val="005B3615"/>
    <w:rsid w:val="005B5177"/>
    <w:rsid w:val="005B65B0"/>
    <w:rsid w:val="005B77ED"/>
    <w:rsid w:val="005C0E65"/>
    <w:rsid w:val="005C1727"/>
    <w:rsid w:val="005C6730"/>
    <w:rsid w:val="005C7633"/>
    <w:rsid w:val="005D6E50"/>
    <w:rsid w:val="005E0D78"/>
    <w:rsid w:val="005E46EB"/>
    <w:rsid w:val="005E5DF1"/>
    <w:rsid w:val="005F038A"/>
    <w:rsid w:val="005F6283"/>
    <w:rsid w:val="005F6330"/>
    <w:rsid w:val="005F6B8F"/>
    <w:rsid w:val="00601F46"/>
    <w:rsid w:val="00602477"/>
    <w:rsid w:val="0060463B"/>
    <w:rsid w:val="00604BCD"/>
    <w:rsid w:val="00605E5F"/>
    <w:rsid w:val="00610ED3"/>
    <w:rsid w:val="006215F6"/>
    <w:rsid w:val="00622ADC"/>
    <w:rsid w:val="00627022"/>
    <w:rsid w:val="0063297D"/>
    <w:rsid w:val="00636A0A"/>
    <w:rsid w:val="0064093F"/>
    <w:rsid w:val="00645454"/>
    <w:rsid w:val="006515DC"/>
    <w:rsid w:val="00651FBD"/>
    <w:rsid w:val="00653FFE"/>
    <w:rsid w:val="00667057"/>
    <w:rsid w:val="00672117"/>
    <w:rsid w:val="00674C09"/>
    <w:rsid w:val="006835D4"/>
    <w:rsid w:val="00691075"/>
    <w:rsid w:val="006921F1"/>
    <w:rsid w:val="00692455"/>
    <w:rsid w:val="00692C34"/>
    <w:rsid w:val="00692CF8"/>
    <w:rsid w:val="00694781"/>
    <w:rsid w:val="00696B1B"/>
    <w:rsid w:val="006A722C"/>
    <w:rsid w:val="006B511A"/>
    <w:rsid w:val="006C1919"/>
    <w:rsid w:val="006C1D9A"/>
    <w:rsid w:val="006C2ADF"/>
    <w:rsid w:val="006C3B92"/>
    <w:rsid w:val="006C3CEA"/>
    <w:rsid w:val="006C3F88"/>
    <w:rsid w:val="006C5AF1"/>
    <w:rsid w:val="006D5810"/>
    <w:rsid w:val="006D655D"/>
    <w:rsid w:val="006E71BE"/>
    <w:rsid w:val="006E782A"/>
    <w:rsid w:val="006F00F8"/>
    <w:rsid w:val="006F10BC"/>
    <w:rsid w:val="006F501A"/>
    <w:rsid w:val="006F53A8"/>
    <w:rsid w:val="007004AF"/>
    <w:rsid w:val="00700B0C"/>
    <w:rsid w:val="00702197"/>
    <w:rsid w:val="00702BD8"/>
    <w:rsid w:val="007033CA"/>
    <w:rsid w:val="00703631"/>
    <w:rsid w:val="0070446F"/>
    <w:rsid w:val="00704E2A"/>
    <w:rsid w:val="00705B86"/>
    <w:rsid w:val="00705B89"/>
    <w:rsid w:val="00705FF3"/>
    <w:rsid w:val="0071010B"/>
    <w:rsid w:val="007132B3"/>
    <w:rsid w:val="007133FE"/>
    <w:rsid w:val="00724AE6"/>
    <w:rsid w:val="00725F96"/>
    <w:rsid w:val="0073328F"/>
    <w:rsid w:val="007337FE"/>
    <w:rsid w:val="0073598C"/>
    <w:rsid w:val="00736321"/>
    <w:rsid w:val="007363D2"/>
    <w:rsid w:val="0073754B"/>
    <w:rsid w:val="00740722"/>
    <w:rsid w:val="0074378A"/>
    <w:rsid w:val="00744F3F"/>
    <w:rsid w:val="00756858"/>
    <w:rsid w:val="00756D03"/>
    <w:rsid w:val="007574AD"/>
    <w:rsid w:val="00763301"/>
    <w:rsid w:val="00763C17"/>
    <w:rsid w:val="0076542E"/>
    <w:rsid w:val="00775A57"/>
    <w:rsid w:val="00780543"/>
    <w:rsid w:val="00783245"/>
    <w:rsid w:val="007841CB"/>
    <w:rsid w:val="007870EF"/>
    <w:rsid w:val="00790395"/>
    <w:rsid w:val="00793F1C"/>
    <w:rsid w:val="00794F27"/>
    <w:rsid w:val="0079516C"/>
    <w:rsid w:val="00796EF1"/>
    <w:rsid w:val="007A01EE"/>
    <w:rsid w:val="007A07A5"/>
    <w:rsid w:val="007A0949"/>
    <w:rsid w:val="007A546A"/>
    <w:rsid w:val="007A7098"/>
    <w:rsid w:val="007B042A"/>
    <w:rsid w:val="007B55F7"/>
    <w:rsid w:val="007B6ABB"/>
    <w:rsid w:val="007C0486"/>
    <w:rsid w:val="007C38F5"/>
    <w:rsid w:val="007C4DB7"/>
    <w:rsid w:val="007C66BF"/>
    <w:rsid w:val="007D0D85"/>
    <w:rsid w:val="007D18F8"/>
    <w:rsid w:val="007D21BF"/>
    <w:rsid w:val="007D2FF9"/>
    <w:rsid w:val="007E15CD"/>
    <w:rsid w:val="007E5B01"/>
    <w:rsid w:val="007F0277"/>
    <w:rsid w:val="007F0352"/>
    <w:rsid w:val="007F1AD1"/>
    <w:rsid w:val="007F48AD"/>
    <w:rsid w:val="007F5023"/>
    <w:rsid w:val="007F73B8"/>
    <w:rsid w:val="00801967"/>
    <w:rsid w:val="00801A92"/>
    <w:rsid w:val="00801DF6"/>
    <w:rsid w:val="00803B4F"/>
    <w:rsid w:val="008062AF"/>
    <w:rsid w:val="0081240C"/>
    <w:rsid w:val="00812EAE"/>
    <w:rsid w:val="00813AB8"/>
    <w:rsid w:val="00816CE3"/>
    <w:rsid w:val="008251F5"/>
    <w:rsid w:val="00825CB9"/>
    <w:rsid w:val="00825F2E"/>
    <w:rsid w:val="008269A4"/>
    <w:rsid w:val="008333AB"/>
    <w:rsid w:val="008417B0"/>
    <w:rsid w:val="00841AAE"/>
    <w:rsid w:val="00844BBC"/>
    <w:rsid w:val="00845035"/>
    <w:rsid w:val="00846A09"/>
    <w:rsid w:val="0085126A"/>
    <w:rsid w:val="00860236"/>
    <w:rsid w:val="008610AA"/>
    <w:rsid w:val="008617EA"/>
    <w:rsid w:val="00864BAC"/>
    <w:rsid w:val="00866DC5"/>
    <w:rsid w:val="008729F3"/>
    <w:rsid w:val="00875404"/>
    <w:rsid w:val="008816A4"/>
    <w:rsid w:val="00882806"/>
    <w:rsid w:val="00886D50"/>
    <w:rsid w:val="00893B13"/>
    <w:rsid w:val="00893F09"/>
    <w:rsid w:val="008974F7"/>
    <w:rsid w:val="008A01B2"/>
    <w:rsid w:val="008A0E55"/>
    <w:rsid w:val="008A4960"/>
    <w:rsid w:val="008A67C3"/>
    <w:rsid w:val="008B1361"/>
    <w:rsid w:val="008B2D87"/>
    <w:rsid w:val="008B2E64"/>
    <w:rsid w:val="008B53E3"/>
    <w:rsid w:val="008C2BAF"/>
    <w:rsid w:val="008C76D0"/>
    <w:rsid w:val="008C7C19"/>
    <w:rsid w:val="008D4084"/>
    <w:rsid w:val="008D4BF5"/>
    <w:rsid w:val="008E19B2"/>
    <w:rsid w:val="008E1A23"/>
    <w:rsid w:val="008E3B86"/>
    <w:rsid w:val="008E3F99"/>
    <w:rsid w:val="008E604C"/>
    <w:rsid w:val="008F61AB"/>
    <w:rsid w:val="008F7D06"/>
    <w:rsid w:val="009012C5"/>
    <w:rsid w:val="00903035"/>
    <w:rsid w:val="00905462"/>
    <w:rsid w:val="009057C2"/>
    <w:rsid w:val="0090598A"/>
    <w:rsid w:val="009104EC"/>
    <w:rsid w:val="009166D0"/>
    <w:rsid w:val="00921523"/>
    <w:rsid w:val="00922E90"/>
    <w:rsid w:val="00925191"/>
    <w:rsid w:val="0093155B"/>
    <w:rsid w:val="00933BF6"/>
    <w:rsid w:val="0094799C"/>
    <w:rsid w:val="00954FC1"/>
    <w:rsid w:val="00956BC4"/>
    <w:rsid w:val="00957F82"/>
    <w:rsid w:val="009621E3"/>
    <w:rsid w:val="00962D3E"/>
    <w:rsid w:val="00964223"/>
    <w:rsid w:val="0096645A"/>
    <w:rsid w:val="00967BB5"/>
    <w:rsid w:val="00972658"/>
    <w:rsid w:val="00973B76"/>
    <w:rsid w:val="00974053"/>
    <w:rsid w:val="00974717"/>
    <w:rsid w:val="00980EED"/>
    <w:rsid w:val="009814E4"/>
    <w:rsid w:val="009865DF"/>
    <w:rsid w:val="009930EC"/>
    <w:rsid w:val="009963C2"/>
    <w:rsid w:val="00996745"/>
    <w:rsid w:val="009A3666"/>
    <w:rsid w:val="009A554E"/>
    <w:rsid w:val="009A6B80"/>
    <w:rsid w:val="009B2898"/>
    <w:rsid w:val="009B4088"/>
    <w:rsid w:val="009B6B3F"/>
    <w:rsid w:val="009C22F9"/>
    <w:rsid w:val="009C28D4"/>
    <w:rsid w:val="009C364B"/>
    <w:rsid w:val="009D013C"/>
    <w:rsid w:val="009D52E3"/>
    <w:rsid w:val="009D5529"/>
    <w:rsid w:val="009D7683"/>
    <w:rsid w:val="009E3820"/>
    <w:rsid w:val="009E5A62"/>
    <w:rsid w:val="009F19BF"/>
    <w:rsid w:val="00A03B2D"/>
    <w:rsid w:val="00A04D8D"/>
    <w:rsid w:val="00A06F9C"/>
    <w:rsid w:val="00A07C4C"/>
    <w:rsid w:val="00A12B03"/>
    <w:rsid w:val="00A161DA"/>
    <w:rsid w:val="00A17BE4"/>
    <w:rsid w:val="00A21F25"/>
    <w:rsid w:val="00A24D5D"/>
    <w:rsid w:val="00A27039"/>
    <w:rsid w:val="00A3378F"/>
    <w:rsid w:val="00A33CDD"/>
    <w:rsid w:val="00A41796"/>
    <w:rsid w:val="00A45116"/>
    <w:rsid w:val="00A52052"/>
    <w:rsid w:val="00A5403A"/>
    <w:rsid w:val="00A55CC8"/>
    <w:rsid w:val="00A57909"/>
    <w:rsid w:val="00A612EE"/>
    <w:rsid w:val="00A6543E"/>
    <w:rsid w:val="00A731ED"/>
    <w:rsid w:val="00A74CF4"/>
    <w:rsid w:val="00A81439"/>
    <w:rsid w:val="00A85115"/>
    <w:rsid w:val="00A854A2"/>
    <w:rsid w:val="00A859C7"/>
    <w:rsid w:val="00A91AB9"/>
    <w:rsid w:val="00A94DE5"/>
    <w:rsid w:val="00A94E69"/>
    <w:rsid w:val="00AA6141"/>
    <w:rsid w:val="00AB17BF"/>
    <w:rsid w:val="00AB1B53"/>
    <w:rsid w:val="00AB1D5D"/>
    <w:rsid w:val="00AB43CA"/>
    <w:rsid w:val="00AB4B1C"/>
    <w:rsid w:val="00AC1723"/>
    <w:rsid w:val="00AC2BCD"/>
    <w:rsid w:val="00AC3EF2"/>
    <w:rsid w:val="00AC53AC"/>
    <w:rsid w:val="00AC6CB3"/>
    <w:rsid w:val="00AC6DD4"/>
    <w:rsid w:val="00AD048F"/>
    <w:rsid w:val="00AD0D18"/>
    <w:rsid w:val="00AD3AD5"/>
    <w:rsid w:val="00AD5D5F"/>
    <w:rsid w:val="00AD7E45"/>
    <w:rsid w:val="00AE54F6"/>
    <w:rsid w:val="00AE70BF"/>
    <w:rsid w:val="00AF057F"/>
    <w:rsid w:val="00AF2139"/>
    <w:rsid w:val="00AF3CEE"/>
    <w:rsid w:val="00AF7DE8"/>
    <w:rsid w:val="00B00054"/>
    <w:rsid w:val="00B067DA"/>
    <w:rsid w:val="00B144C0"/>
    <w:rsid w:val="00B14535"/>
    <w:rsid w:val="00B15DF2"/>
    <w:rsid w:val="00B17629"/>
    <w:rsid w:val="00B17CE3"/>
    <w:rsid w:val="00B2268F"/>
    <w:rsid w:val="00B229FE"/>
    <w:rsid w:val="00B23D60"/>
    <w:rsid w:val="00B25554"/>
    <w:rsid w:val="00B25BE9"/>
    <w:rsid w:val="00B26992"/>
    <w:rsid w:val="00B32611"/>
    <w:rsid w:val="00B41391"/>
    <w:rsid w:val="00B42E3B"/>
    <w:rsid w:val="00B443DB"/>
    <w:rsid w:val="00B4679D"/>
    <w:rsid w:val="00B46D67"/>
    <w:rsid w:val="00B46DE7"/>
    <w:rsid w:val="00B51318"/>
    <w:rsid w:val="00B51C99"/>
    <w:rsid w:val="00B5279E"/>
    <w:rsid w:val="00B52952"/>
    <w:rsid w:val="00B54BF8"/>
    <w:rsid w:val="00B626C8"/>
    <w:rsid w:val="00B62754"/>
    <w:rsid w:val="00B64590"/>
    <w:rsid w:val="00B64BEE"/>
    <w:rsid w:val="00B65654"/>
    <w:rsid w:val="00B65B97"/>
    <w:rsid w:val="00B66C7D"/>
    <w:rsid w:val="00B71751"/>
    <w:rsid w:val="00B72131"/>
    <w:rsid w:val="00B72EA7"/>
    <w:rsid w:val="00B770CD"/>
    <w:rsid w:val="00B77657"/>
    <w:rsid w:val="00B77F21"/>
    <w:rsid w:val="00B81C3C"/>
    <w:rsid w:val="00B8453D"/>
    <w:rsid w:val="00B870BD"/>
    <w:rsid w:val="00B91631"/>
    <w:rsid w:val="00B927CD"/>
    <w:rsid w:val="00B9570F"/>
    <w:rsid w:val="00B97C78"/>
    <w:rsid w:val="00BA1E39"/>
    <w:rsid w:val="00BA2373"/>
    <w:rsid w:val="00BB2AB2"/>
    <w:rsid w:val="00BB2AEB"/>
    <w:rsid w:val="00BB3D73"/>
    <w:rsid w:val="00BB6227"/>
    <w:rsid w:val="00BB66AF"/>
    <w:rsid w:val="00BC1216"/>
    <w:rsid w:val="00BC6DEC"/>
    <w:rsid w:val="00BD0F55"/>
    <w:rsid w:val="00BD140D"/>
    <w:rsid w:val="00BD343B"/>
    <w:rsid w:val="00BD3A61"/>
    <w:rsid w:val="00BD58C8"/>
    <w:rsid w:val="00BD5DAF"/>
    <w:rsid w:val="00BE214C"/>
    <w:rsid w:val="00BE27E2"/>
    <w:rsid w:val="00BE6127"/>
    <w:rsid w:val="00BE62DE"/>
    <w:rsid w:val="00BF1B6A"/>
    <w:rsid w:val="00BF46F3"/>
    <w:rsid w:val="00BF6760"/>
    <w:rsid w:val="00C01BB8"/>
    <w:rsid w:val="00C01C34"/>
    <w:rsid w:val="00C01FC7"/>
    <w:rsid w:val="00C021A3"/>
    <w:rsid w:val="00C03E92"/>
    <w:rsid w:val="00C04FBA"/>
    <w:rsid w:val="00C105A3"/>
    <w:rsid w:val="00C20758"/>
    <w:rsid w:val="00C23167"/>
    <w:rsid w:val="00C24C89"/>
    <w:rsid w:val="00C3380D"/>
    <w:rsid w:val="00C34493"/>
    <w:rsid w:val="00C4202D"/>
    <w:rsid w:val="00C5410C"/>
    <w:rsid w:val="00C55937"/>
    <w:rsid w:val="00C561AC"/>
    <w:rsid w:val="00C57839"/>
    <w:rsid w:val="00C64512"/>
    <w:rsid w:val="00C64D14"/>
    <w:rsid w:val="00C64F26"/>
    <w:rsid w:val="00C65DDC"/>
    <w:rsid w:val="00C709C0"/>
    <w:rsid w:val="00C75CDD"/>
    <w:rsid w:val="00C85E06"/>
    <w:rsid w:val="00C90CBF"/>
    <w:rsid w:val="00C91038"/>
    <w:rsid w:val="00C93E1F"/>
    <w:rsid w:val="00C97D93"/>
    <w:rsid w:val="00CA3F89"/>
    <w:rsid w:val="00CA6658"/>
    <w:rsid w:val="00CB0D04"/>
    <w:rsid w:val="00CC2A4F"/>
    <w:rsid w:val="00CC2F0D"/>
    <w:rsid w:val="00CC5F6D"/>
    <w:rsid w:val="00CC61A2"/>
    <w:rsid w:val="00CC62F3"/>
    <w:rsid w:val="00CD203C"/>
    <w:rsid w:val="00CD3C1A"/>
    <w:rsid w:val="00CE47A9"/>
    <w:rsid w:val="00CE5DD2"/>
    <w:rsid w:val="00CF1E5C"/>
    <w:rsid w:val="00CF2B7D"/>
    <w:rsid w:val="00CF36F6"/>
    <w:rsid w:val="00CF546B"/>
    <w:rsid w:val="00CF6C63"/>
    <w:rsid w:val="00D01182"/>
    <w:rsid w:val="00D024E3"/>
    <w:rsid w:val="00D11332"/>
    <w:rsid w:val="00D118F9"/>
    <w:rsid w:val="00D11B34"/>
    <w:rsid w:val="00D14812"/>
    <w:rsid w:val="00D15C1B"/>
    <w:rsid w:val="00D21AAE"/>
    <w:rsid w:val="00D22BD9"/>
    <w:rsid w:val="00D2524B"/>
    <w:rsid w:val="00D34614"/>
    <w:rsid w:val="00D357E7"/>
    <w:rsid w:val="00D371B6"/>
    <w:rsid w:val="00D37EC6"/>
    <w:rsid w:val="00D43918"/>
    <w:rsid w:val="00D4551F"/>
    <w:rsid w:val="00D45625"/>
    <w:rsid w:val="00D50D0A"/>
    <w:rsid w:val="00D5206A"/>
    <w:rsid w:val="00D52956"/>
    <w:rsid w:val="00D57F6D"/>
    <w:rsid w:val="00D613EF"/>
    <w:rsid w:val="00D620CF"/>
    <w:rsid w:val="00D759D5"/>
    <w:rsid w:val="00D814B9"/>
    <w:rsid w:val="00D820E8"/>
    <w:rsid w:val="00D824B8"/>
    <w:rsid w:val="00D82D5C"/>
    <w:rsid w:val="00D82F78"/>
    <w:rsid w:val="00D83033"/>
    <w:rsid w:val="00D83D5F"/>
    <w:rsid w:val="00D879DD"/>
    <w:rsid w:val="00D9198F"/>
    <w:rsid w:val="00D94B7D"/>
    <w:rsid w:val="00D97A5D"/>
    <w:rsid w:val="00DA2413"/>
    <w:rsid w:val="00DA25B2"/>
    <w:rsid w:val="00DB039D"/>
    <w:rsid w:val="00DC0E86"/>
    <w:rsid w:val="00DC0F9B"/>
    <w:rsid w:val="00DC2075"/>
    <w:rsid w:val="00DC52E5"/>
    <w:rsid w:val="00DC7CE5"/>
    <w:rsid w:val="00DD10ED"/>
    <w:rsid w:val="00DD41CB"/>
    <w:rsid w:val="00DD5141"/>
    <w:rsid w:val="00DD6183"/>
    <w:rsid w:val="00DE6216"/>
    <w:rsid w:val="00DF7701"/>
    <w:rsid w:val="00E046F4"/>
    <w:rsid w:val="00E07BF9"/>
    <w:rsid w:val="00E10E7A"/>
    <w:rsid w:val="00E11FED"/>
    <w:rsid w:val="00E1286A"/>
    <w:rsid w:val="00E128C6"/>
    <w:rsid w:val="00E1472C"/>
    <w:rsid w:val="00E14DA8"/>
    <w:rsid w:val="00E17680"/>
    <w:rsid w:val="00E21E26"/>
    <w:rsid w:val="00E22074"/>
    <w:rsid w:val="00E248D2"/>
    <w:rsid w:val="00E315EE"/>
    <w:rsid w:val="00E3188F"/>
    <w:rsid w:val="00E33501"/>
    <w:rsid w:val="00E35B9F"/>
    <w:rsid w:val="00E361F6"/>
    <w:rsid w:val="00E4013F"/>
    <w:rsid w:val="00E40E93"/>
    <w:rsid w:val="00E42E0B"/>
    <w:rsid w:val="00E43D9B"/>
    <w:rsid w:val="00E53F6E"/>
    <w:rsid w:val="00E5470A"/>
    <w:rsid w:val="00E551CE"/>
    <w:rsid w:val="00E55E7B"/>
    <w:rsid w:val="00E64538"/>
    <w:rsid w:val="00E649CB"/>
    <w:rsid w:val="00E65A90"/>
    <w:rsid w:val="00E67F4E"/>
    <w:rsid w:val="00E750A0"/>
    <w:rsid w:val="00E76B61"/>
    <w:rsid w:val="00E84CAB"/>
    <w:rsid w:val="00E857B3"/>
    <w:rsid w:val="00E85E31"/>
    <w:rsid w:val="00E86354"/>
    <w:rsid w:val="00E871D2"/>
    <w:rsid w:val="00E90A02"/>
    <w:rsid w:val="00E94DAB"/>
    <w:rsid w:val="00EA46AB"/>
    <w:rsid w:val="00EB15D6"/>
    <w:rsid w:val="00EB1D32"/>
    <w:rsid w:val="00EB2665"/>
    <w:rsid w:val="00EB78D8"/>
    <w:rsid w:val="00EC1447"/>
    <w:rsid w:val="00EC4988"/>
    <w:rsid w:val="00ED0746"/>
    <w:rsid w:val="00ED1153"/>
    <w:rsid w:val="00ED2DC3"/>
    <w:rsid w:val="00EE17E3"/>
    <w:rsid w:val="00EE339A"/>
    <w:rsid w:val="00EF0008"/>
    <w:rsid w:val="00EF320D"/>
    <w:rsid w:val="00F00E33"/>
    <w:rsid w:val="00F019A6"/>
    <w:rsid w:val="00F01B53"/>
    <w:rsid w:val="00F03F5C"/>
    <w:rsid w:val="00F05C81"/>
    <w:rsid w:val="00F07B63"/>
    <w:rsid w:val="00F10977"/>
    <w:rsid w:val="00F15B3F"/>
    <w:rsid w:val="00F15EA8"/>
    <w:rsid w:val="00F17057"/>
    <w:rsid w:val="00F201BC"/>
    <w:rsid w:val="00F20A8B"/>
    <w:rsid w:val="00F21152"/>
    <w:rsid w:val="00F218A8"/>
    <w:rsid w:val="00F21EEA"/>
    <w:rsid w:val="00F378AC"/>
    <w:rsid w:val="00F4226E"/>
    <w:rsid w:val="00F467CF"/>
    <w:rsid w:val="00F474F6"/>
    <w:rsid w:val="00F47BEC"/>
    <w:rsid w:val="00F57BE2"/>
    <w:rsid w:val="00F60980"/>
    <w:rsid w:val="00F62465"/>
    <w:rsid w:val="00F62735"/>
    <w:rsid w:val="00F62F0D"/>
    <w:rsid w:val="00F72EE8"/>
    <w:rsid w:val="00F73B46"/>
    <w:rsid w:val="00F76A40"/>
    <w:rsid w:val="00F771FB"/>
    <w:rsid w:val="00F77C0D"/>
    <w:rsid w:val="00F810B8"/>
    <w:rsid w:val="00F812A5"/>
    <w:rsid w:val="00F911AC"/>
    <w:rsid w:val="00F96B58"/>
    <w:rsid w:val="00F97B52"/>
    <w:rsid w:val="00FA03B9"/>
    <w:rsid w:val="00FA10F2"/>
    <w:rsid w:val="00FA244A"/>
    <w:rsid w:val="00FA25C4"/>
    <w:rsid w:val="00FA7162"/>
    <w:rsid w:val="00FC1344"/>
    <w:rsid w:val="00FC25BA"/>
    <w:rsid w:val="00FC75D5"/>
    <w:rsid w:val="00FD30F3"/>
    <w:rsid w:val="00FD5801"/>
    <w:rsid w:val="00FD6A45"/>
    <w:rsid w:val="00FE08C4"/>
    <w:rsid w:val="00FE4524"/>
    <w:rsid w:val="00FE4B6E"/>
    <w:rsid w:val="00FE5707"/>
    <w:rsid w:val="00FE5847"/>
    <w:rsid w:val="00FF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7E09E"/>
  <w15:chartTrackingRefBased/>
  <w15:docId w15:val="{CD97E57F-17E2-4978-8505-D04C204C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3F3F3F" w:themeColor="background1"/>
        <w:lang w:val="hu-HU" w:eastAsia="en-US" w:bidi="ar-SA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uiPriority w:val="1"/>
    <w:semiHidden/>
    <w:rsid w:val="005A3E06"/>
  </w:style>
  <w:style w:type="paragraph" w:styleId="Cmsor1">
    <w:name w:val="heading 1"/>
    <w:basedOn w:val="Norml"/>
    <w:next w:val="Norml"/>
    <w:link w:val="Cmsor1Char"/>
    <w:uiPriority w:val="9"/>
    <w:semiHidden/>
    <w:rsid w:val="008F6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6A00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rsid w:val="006C1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6A00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5E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84600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6A00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semiHidden/>
    <w:rsid w:val="00FA03B9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rsid w:val="00FA03B9"/>
    <w:rPr>
      <w:color w:val="002C90" w:themeColor="hyperlink"/>
      <w:u w:val="single"/>
    </w:rPr>
  </w:style>
  <w:style w:type="paragraph" w:styleId="lfej">
    <w:name w:val="header"/>
    <w:basedOn w:val="Norml"/>
    <w:link w:val="lfejChar"/>
    <w:uiPriority w:val="99"/>
    <w:semiHidden/>
    <w:rsid w:val="00BE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A03B2D"/>
  </w:style>
  <w:style w:type="paragraph" w:styleId="llb">
    <w:name w:val="footer"/>
    <w:basedOn w:val="Norml"/>
    <w:link w:val="llbChar"/>
    <w:uiPriority w:val="99"/>
    <w:semiHidden/>
    <w:rsid w:val="00BE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A03B2D"/>
  </w:style>
  <w:style w:type="paragraph" w:styleId="Buborkszveg">
    <w:name w:val="Balloon Text"/>
    <w:basedOn w:val="Norml"/>
    <w:link w:val="BuborkszvegChar"/>
    <w:uiPriority w:val="99"/>
    <w:semiHidden/>
    <w:unhideWhenUsed/>
    <w:rsid w:val="00BE6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E62DE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locked/>
    <w:rsid w:val="00403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BPbodytext">
    <w:name w:val="CMBP body text"/>
    <w:link w:val="CMBPbodytextChar"/>
    <w:qFormat/>
    <w:rsid w:val="00A03B2D"/>
    <w:rPr>
      <w:rFonts w:ascii="Arial" w:hAnsi="Arial" w:cs="Arial"/>
    </w:rPr>
  </w:style>
  <w:style w:type="paragraph" w:customStyle="1" w:styleId="CMBPHeader">
    <w:name w:val="CMBP Header"/>
    <w:basedOn w:val="Norml"/>
    <w:link w:val="CMBPHeaderChar"/>
    <w:qFormat/>
    <w:rsid w:val="00B51318"/>
    <w:pPr>
      <w:keepNext/>
      <w:spacing w:before="240"/>
      <w:outlineLvl w:val="0"/>
    </w:pPr>
    <w:rPr>
      <w:rFonts w:ascii="Arial" w:hAnsi="Arial" w:cs="Arial"/>
      <w:b/>
      <w:color w:val="404040" w:themeColor="text1" w:themeTint="BF"/>
    </w:rPr>
  </w:style>
  <w:style w:type="character" w:customStyle="1" w:styleId="CMBPbodytextChar">
    <w:name w:val="CMBP body text Char"/>
    <w:basedOn w:val="Bekezdsalapbettpusa"/>
    <w:link w:val="CMBPbodytext"/>
    <w:rsid w:val="00A03B2D"/>
    <w:rPr>
      <w:rFonts w:ascii="Arial" w:hAnsi="Arial" w:cs="Arial"/>
      <w:color w:val="3F3F3F" w:themeColor="background1"/>
      <w:sz w:val="20"/>
      <w:szCs w:val="20"/>
      <w:lang w:val="hu-HU"/>
    </w:rPr>
  </w:style>
  <w:style w:type="paragraph" w:customStyle="1" w:styleId="CMBPbulletpoints">
    <w:name w:val="CMBP bullet points"/>
    <w:basedOn w:val="Listaszerbekezds"/>
    <w:link w:val="CMBPbulletpointsChar"/>
    <w:autoRedefine/>
    <w:qFormat/>
    <w:rsid w:val="00B51318"/>
    <w:pPr>
      <w:numPr>
        <w:numId w:val="5"/>
      </w:numPr>
      <w:spacing w:after="0"/>
      <w:ind w:left="357" w:hanging="357"/>
      <w:contextualSpacing w:val="0"/>
    </w:pPr>
    <w:rPr>
      <w:rFonts w:ascii="Arial" w:hAnsi="Arial" w:cs="Arial"/>
      <w:color w:val="404040" w:themeColor="text1" w:themeTint="BF"/>
    </w:rPr>
  </w:style>
  <w:style w:type="character" w:customStyle="1" w:styleId="CMBPHeaderChar">
    <w:name w:val="CMBP Header Char"/>
    <w:basedOn w:val="Bekezdsalapbettpusa"/>
    <w:link w:val="CMBPHeader"/>
    <w:rsid w:val="00B51318"/>
    <w:rPr>
      <w:rFonts w:ascii="Arial" w:hAnsi="Arial" w:cs="Arial"/>
      <w:b/>
      <w:color w:val="404040" w:themeColor="text1" w:themeTint="BF"/>
      <w:sz w:val="20"/>
      <w:szCs w:val="20"/>
      <w:lang w:val="hu-HU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semiHidden/>
    <w:rsid w:val="00A03B2D"/>
  </w:style>
  <w:style w:type="character" w:customStyle="1" w:styleId="CMBPbulletpointsChar">
    <w:name w:val="CMBP bullet points Char"/>
    <w:basedOn w:val="ListaszerbekezdsChar"/>
    <w:link w:val="CMBPbulletpoints"/>
    <w:rsid w:val="00B51318"/>
    <w:rPr>
      <w:rFonts w:ascii="Arial" w:hAnsi="Arial" w:cs="Arial"/>
      <w:color w:val="404040" w:themeColor="text1" w:themeTint="BF"/>
      <w:sz w:val="20"/>
      <w:szCs w:val="20"/>
      <w:lang w:val="hu-HU"/>
    </w:rPr>
  </w:style>
  <w:style w:type="numbering" w:customStyle="1" w:styleId="Stlus1">
    <w:name w:val="Stílus1"/>
    <w:uiPriority w:val="99"/>
    <w:rsid w:val="0034515F"/>
    <w:pPr>
      <w:numPr>
        <w:numId w:val="8"/>
      </w:numPr>
    </w:pPr>
  </w:style>
  <w:style w:type="character" w:customStyle="1" w:styleId="Cmsor1Char">
    <w:name w:val="Címsor 1 Char"/>
    <w:basedOn w:val="Bekezdsalapbettpusa"/>
    <w:link w:val="Cmsor1"/>
    <w:uiPriority w:val="9"/>
    <w:semiHidden/>
    <w:rsid w:val="008F61AB"/>
    <w:rPr>
      <w:rFonts w:asciiTheme="majorHAnsi" w:eastAsiaTheme="majorEastAsia" w:hAnsiTheme="majorHAnsi" w:cstheme="majorBidi"/>
      <w:color w:val="B46A00" w:themeColor="accent1" w:themeShade="BF"/>
      <w:sz w:val="32"/>
      <w:szCs w:val="32"/>
    </w:rPr>
  </w:style>
  <w:style w:type="character" w:styleId="Feloldatlanmegemlts">
    <w:name w:val="Unresolved Mention"/>
    <w:basedOn w:val="Bekezdsalapbettpusa"/>
    <w:uiPriority w:val="99"/>
    <w:semiHidden/>
    <w:unhideWhenUsed/>
    <w:rsid w:val="008F61AB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F61AB"/>
    <w:rPr>
      <w:color w:val="1F497D" w:themeColor="followed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C1D9A"/>
    <w:rPr>
      <w:rFonts w:asciiTheme="majorHAnsi" w:eastAsiaTheme="majorEastAsia" w:hAnsiTheme="majorHAnsi" w:cstheme="majorBidi"/>
      <w:color w:val="B46A00" w:themeColor="accent1" w:themeShade="BF"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524B"/>
    <w:rPr>
      <w:rFonts w:asciiTheme="majorHAnsi" w:eastAsiaTheme="majorEastAsia" w:hAnsiTheme="majorHAnsi" w:cstheme="majorBidi"/>
      <w:i/>
      <w:iCs/>
      <w:color w:val="B46A00" w:themeColor="accent1" w:themeShade="BF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5E5F"/>
    <w:rPr>
      <w:rFonts w:asciiTheme="majorHAnsi" w:eastAsiaTheme="majorEastAsia" w:hAnsiTheme="majorHAnsi" w:cstheme="majorBidi"/>
      <w:color w:val="784600" w:themeColor="accent1" w:themeShade="7F"/>
      <w:sz w:val="24"/>
      <w:szCs w:val="24"/>
    </w:rPr>
  </w:style>
  <w:style w:type="character" w:customStyle="1" w:styleId="muitypography-root">
    <w:name w:val="muitypography-root"/>
    <w:basedOn w:val="Bekezdsalapbettpusa"/>
    <w:rsid w:val="000426B9"/>
  </w:style>
  <w:style w:type="paragraph" w:styleId="NormlWeb">
    <w:name w:val="Normal (Web)"/>
    <w:basedOn w:val="Norml"/>
    <w:uiPriority w:val="99"/>
    <w:semiHidden/>
    <w:unhideWhenUsed/>
    <w:rsid w:val="000426B9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color w:val="auto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Active%20content\CCF\Administration\_Guidance%20notes\House%20style\MS%20Office%20template%20files\Excel\CMBP.dotx" TargetMode="External"/></Relationships>
</file>

<file path=word/theme/theme1.xml><?xml version="1.0" encoding="utf-8"?>
<a:theme xmlns:a="http://schemas.openxmlformats.org/drawingml/2006/main" name="CMBP">
  <a:themeElements>
    <a:clrScheme name="CMBP">
      <a:dk1>
        <a:srgbClr val="000000"/>
      </a:dk1>
      <a:lt1>
        <a:srgbClr val="3F3F3F"/>
      </a:lt1>
      <a:dk2>
        <a:srgbClr val="FFFFFF"/>
      </a:dk2>
      <a:lt2>
        <a:srgbClr val="E7E7E7"/>
      </a:lt2>
      <a:accent1>
        <a:srgbClr val="F18E00"/>
      </a:accent1>
      <a:accent2>
        <a:srgbClr val="868686"/>
      </a:accent2>
      <a:accent3>
        <a:srgbClr val="B6B6B6"/>
      </a:accent3>
      <a:accent4>
        <a:srgbClr val="E7E7E7"/>
      </a:accent4>
      <a:accent5>
        <a:srgbClr val="70AD47"/>
      </a:accent5>
      <a:accent6>
        <a:srgbClr val="FF0000"/>
      </a:accent6>
      <a:hlink>
        <a:srgbClr val="002C90"/>
      </a:hlink>
      <a:folHlink>
        <a:srgbClr val="1F497D"/>
      </a:folHlink>
    </a:clrScheme>
    <a:fontScheme name="CMBP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9A677-B346-4DB0-A14A-E44F2799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F:\Active content\CCF\Administration\_Guidance notes\House style\MS Office template files\Excel\CMBP.dotx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CMBP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Nándor</dc:creator>
  <cp:keywords/>
  <dc:description/>
  <cp:lastModifiedBy>Tory Eszter</cp:lastModifiedBy>
  <cp:revision>3</cp:revision>
  <cp:lastPrinted>2017-12-19T15:21:00Z</cp:lastPrinted>
  <dcterms:created xsi:type="dcterms:W3CDTF">2025-09-27T16:05:00Z</dcterms:created>
  <dcterms:modified xsi:type="dcterms:W3CDTF">2025-12-02T10:21:00Z</dcterms:modified>
</cp:coreProperties>
</file>